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7C1E7" w14:textId="4B86D1B5" w:rsidR="00955047" w:rsidRDefault="00024A03" w:rsidP="00462798">
      <w:pPr>
        <w:pStyle w:val="berschrift1"/>
      </w:pPr>
      <w:r>
        <w:t xml:space="preserve">Lastenheft – Was sollte </w:t>
      </w:r>
      <w:proofErr w:type="gramStart"/>
      <w:r>
        <w:t>darin stehen</w:t>
      </w:r>
      <w:proofErr w:type="gramEnd"/>
      <w:r>
        <w:t>?</w:t>
      </w:r>
    </w:p>
    <w:p w14:paraId="0E27D720" w14:textId="458C604A" w:rsidR="00A009B3" w:rsidRDefault="00A009B3" w:rsidP="00A009B3"/>
    <w:p w14:paraId="3556DE36" w14:textId="19E18C40" w:rsidR="00D26988" w:rsidRDefault="00120EE6" w:rsidP="00120EE6">
      <w:pPr>
        <w:pStyle w:val="berschrift2"/>
      </w:pPr>
      <w:r>
        <w:t>Zielbestimmung</w:t>
      </w:r>
    </w:p>
    <w:p w14:paraId="2F352C9A" w14:textId="19E18C40" w:rsidR="007A610A" w:rsidRDefault="00120EE6" w:rsidP="007A610A">
      <w:pPr>
        <w:pStyle w:val="Listenabsatz"/>
        <w:numPr>
          <w:ilvl w:val="0"/>
          <w:numId w:val="1"/>
        </w:numPr>
      </w:pPr>
      <w:r>
        <w:t>Ziele, welche</w:t>
      </w:r>
      <w:r w:rsidR="007A610A">
        <w:t xml:space="preserve"> durch die Software erreicht werden soll</w:t>
      </w:r>
    </w:p>
    <w:p w14:paraId="0C533CBF" w14:textId="19E18C40" w:rsidR="007A610A" w:rsidRDefault="007A610A" w:rsidP="007A610A">
      <w:pPr>
        <w:pStyle w:val="berschrift2"/>
      </w:pPr>
      <w:r>
        <w:t>Produkteinsatz</w:t>
      </w:r>
    </w:p>
    <w:p w14:paraId="30F78708" w14:textId="08C4324B" w:rsidR="007A610A" w:rsidRDefault="007A610A" w:rsidP="007A610A">
      <w:pPr>
        <w:pStyle w:val="Listenabsatz"/>
        <w:numPr>
          <w:ilvl w:val="0"/>
          <w:numId w:val="1"/>
        </w:numPr>
      </w:pPr>
      <w:r>
        <w:t>Festsetzung, welche Anwendu</w:t>
      </w:r>
      <w:r w:rsidR="00630CF2">
        <w:t>n</w:t>
      </w:r>
      <w:r>
        <w:t>gsbereiche die Software abde</w:t>
      </w:r>
      <w:r w:rsidR="00A37969">
        <w:t>c</w:t>
      </w:r>
      <w:r>
        <w:t>ken muss</w:t>
      </w:r>
    </w:p>
    <w:p w14:paraId="6A437968" w14:textId="08C4324B" w:rsidR="00C77773" w:rsidRDefault="00C77773" w:rsidP="007A610A">
      <w:pPr>
        <w:pStyle w:val="Listenabsatz"/>
        <w:numPr>
          <w:ilvl w:val="0"/>
          <w:numId w:val="1"/>
        </w:numPr>
      </w:pPr>
      <w:r>
        <w:t>Festsetzung, welche Zielgruppe das Produkt haben wird</w:t>
      </w:r>
    </w:p>
    <w:p w14:paraId="51C5059C" w14:textId="4F94C0B4" w:rsidR="000073E5" w:rsidRDefault="000073E5" w:rsidP="000073E5">
      <w:pPr>
        <w:pStyle w:val="berschrift2"/>
      </w:pPr>
      <w:r>
        <w:t>Produktübersicht</w:t>
      </w:r>
    </w:p>
    <w:p w14:paraId="18B18D50" w14:textId="43FF40A2" w:rsidR="000073E5" w:rsidRDefault="000073E5" w:rsidP="000073E5">
      <w:pPr>
        <w:pStyle w:val="Listenabsatz"/>
        <w:numPr>
          <w:ilvl w:val="0"/>
          <w:numId w:val="4"/>
        </w:numPr>
      </w:pPr>
      <w:r>
        <w:t>Grafische Übersicht über die Softwareumgebung</w:t>
      </w:r>
    </w:p>
    <w:p w14:paraId="325F4CB0" w14:textId="0C25BA98" w:rsidR="000073E5" w:rsidRDefault="000073E5" w:rsidP="000073E5">
      <w:pPr>
        <w:pStyle w:val="Listenabsatz"/>
        <w:numPr>
          <w:ilvl w:val="0"/>
          <w:numId w:val="4"/>
        </w:numPr>
      </w:pPr>
      <w:r>
        <w:t>z.B. Umweltdiagram</w:t>
      </w:r>
    </w:p>
    <w:p w14:paraId="1E741E88" w14:textId="17B38E3B" w:rsidR="000073E5" w:rsidRDefault="000073E5" w:rsidP="000073E5">
      <w:pPr>
        <w:pStyle w:val="berschrift2"/>
      </w:pPr>
      <w:r>
        <w:t>Produktfunktionen</w:t>
      </w:r>
    </w:p>
    <w:p w14:paraId="5E64294D" w14:textId="4B99D52F" w:rsidR="000073E5" w:rsidRDefault="000073E5" w:rsidP="000073E5">
      <w:pPr>
        <w:pStyle w:val="Listenabsatz"/>
        <w:numPr>
          <w:ilvl w:val="0"/>
          <w:numId w:val="5"/>
        </w:numPr>
      </w:pPr>
      <w:r>
        <w:t>Typische Arbeitsablaufe, für die das Produkt sein soll, werden genannt</w:t>
      </w:r>
    </w:p>
    <w:p w14:paraId="67944277" w14:textId="2183F3AF" w:rsidR="000073E5" w:rsidRDefault="000073E5" w:rsidP="000073E5">
      <w:pPr>
        <w:pStyle w:val="Listenabsatz"/>
        <w:numPr>
          <w:ilvl w:val="0"/>
          <w:numId w:val="5"/>
        </w:numPr>
      </w:pPr>
      <w:r>
        <w:t xml:space="preserve">Legt nicht fest, ob ein Arbeitsschritt nur durch Software </w:t>
      </w:r>
      <w:r w:rsidR="007A7D07">
        <w:t>ausgeführt wird oder auch organisatorisches nötig sein wird</w:t>
      </w:r>
    </w:p>
    <w:p w14:paraId="6027B864" w14:textId="1EA2BB1C" w:rsidR="5379BEB1" w:rsidRDefault="00F20E4A" w:rsidP="5379BEB1">
      <w:pPr>
        <w:pStyle w:val="Listenabsatz"/>
        <w:numPr>
          <w:ilvl w:val="0"/>
          <w:numId w:val="5"/>
        </w:numPr>
      </w:pPr>
      <w:r>
        <w:t>Jede Funktionsanforderung sollte mit einem LF (Lastenheft Funktion) und einer nachfolgenden Zahl gekennzeichnet werden</w:t>
      </w:r>
    </w:p>
    <w:p w14:paraId="276B42D1" w14:textId="49507C2F" w:rsidR="00040A99" w:rsidRDefault="00040A99" w:rsidP="00040A99">
      <w:pPr>
        <w:pStyle w:val="berschrift2"/>
      </w:pPr>
      <w:r>
        <w:t>Produktdaten</w:t>
      </w:r>
    </w:p>
    <w:p w14:paraId="1206B4F6" w14:textId="4A07E7A6" w:rsidR="00040A99" w:rsidRPr="00040A99" w:rsidRDefault="00040A99" w:rsidP="00287600">
      <w:pPr>
        <w:pStyle w:val="Listenabsatz"/>
        <w:numPr>
          <w:ilvl w:val="0"/>
          <w:numId w:val="7"/>
        </w:numPr>
      </w:pPr>
      <w:r>
        <w:t>Die langfristig zu speichernden Hauptdaten und deren voraussichtlicher Umfang sind aus Benutzersicht aufzuführen</w:t>
      </w:r>
      <w:r w:rsidR="00287600">
        <w:t>.</w:t>
      </w:r>
    </w:p>
    <w:p w14:paraId="7CBDFB60" w14:textId="0FCDEC7B" w:rsidR="00040A99" w:rsidRDefault="00040A99" w:rsidP="00040A99">
      <w:pPr>
        <w:pStyle w:val="berschrift2"/>
      </w:pPr>
      <w:r>
        <w:t>Produktleistungen</w:t>
      </w:r>
    </w:p>
    <w:p w14:paraId="69F5F071" w14:textId="1576A7F8" w:rsidR="00697DCA" w:rsidRDefault="00044DBC" w:rsidP="00697DCA">
      <w:pPr>
        <w:pStyle w:val="Listenabsatz"/>
        <w:numPr>
          <w:ilvl w:val="0"/>
          <w:numId w:val="7"/>
        </w:numPr>
      </w:pPr>
      <w:r>
        <w:t>Wird an eine Funktion des Programms</w:t>
      </w:r>
      <w:r w:rsidR="00B51E24">
        <w:t xml:space="preserve"> eine Anforderung an z.B. Genauigkeit gestellt, wird diese hier aufgeführt</w:t>
      </w:r>
      <w:r w:rsidR="006B095C">
        <w:t>.</w:t>
      </w:r>
      <w:r w:rsidR="00FB2441">
        <w:t xml:space="preserve"> </w:t>
      </w:r>
    </w:p>
    <w:p w14:paraId="55A135CB" w14:textId="334A6D33" w:rsidR="00B51E24" w:rsidRPr="00697DCA" w:rsidRDefault="00B51E24" w:rsidP="00012ACC">
      <w:pPr>
        <w:pStyle w:val="Listenabsatz"/>
        <w:numPr>
          <w:ilvl w:val="0"/>
          <w:numId w:val="7"/>
        </w:numPr>
      </w:pPr>
      <w:r>
        <w:t>Die Funktionsanforderung sollte dann mit einem LL (Lastenheft Leistung) und einer nachfolgenden Zahl gekennzeichnet werden</w:t>
      </w:r>
    </w:p>
    <w:p w14:paraId="3C0EBB9E" w14:textId="677495C2" w:rsidR="5379BEB1" w:rsidRDefault="00AF2DDD" w:rsidP="00AF2DDD">
      <w:pPr>
        <w:pStyle w:val="berschrift2"/>
      </w:pPr>
      <w:r>
        <w:t>Qualitätsanforderungen</w:t>
      </w:r>
    </w:p>
    <w:p w14:paraId="4528773A" w14:textId="65C96758" w:rsidR="00AF2DDD" w:rsidRDefault="00AF2DDD" w:rsidP="00287600">
      <w:pPr>
        <w:pStyle w:val="Listenabsatz"/>
        <w:numPr>
          <w:ilvl w:val="0"/>
          <w:numId w:val="7"/>
        </w:numPr>
        <w:spacing w:after="0"/>
      </w:pPr>
      <w:r>
        <w:t xml:space="preserve">Die wichtigsten Qualitätsanforderungen und die jeweils geforderte Qualitätsstufe sind hier aufzuführen. </w:t>
      </w:r>
    </w:p>
    <w:p w14:paraId="7A8E9446" w14:textId="309C5A76" w:rsidR="00AF2DDD" w:rsidRDefault="00AF2DDD" w:rsidP="00287600">
      <w:pPr>
        <w:pStyle w:val="Listenabsatz"/>
        <w:numPr>
          <w:ilvl w:val="0"/>
          <w:numId w:val="7"/>
        </w:numPr>
        <w:spacing w:after="0"/>
      </w:pPr>
      <w:r>
        <w:t>Wie z.B. Zuverlässigkeit, gute Benutzbarkeit, normale Effizienz</w:t>
      </w:r>
    </w:p>
    <w:p w14:paraId="132E19D3" w14:textId="2180CDB1" w:rsidR="00B22442" w:rsidRDefault="00B22442" w:rsidP="00B22442">
      <w:pPr>
        <w:pStyle w:val="berschrift2"/>
      </w:pPr>
      <w:r>
        <w:t>Ergänzung</w:t>
      </w:r>
    </w:p>
    <w:p w14:paraId="5D657519" w14:textId="1738735A" w:rsidR="00B22442" w:rsidRDefault="00B22442" w:rsidP="00607E4D">
      <w:pPr>
        <w:pStyle w:val="Listenabsatz"/>
        <w:numPr>
          <w:ilvl w:val="0"/>
          <w:numId w:val="9"/>
        </w:numPr>
        <w:spacing w:after="0"/>
      </w:pPr>
      <w:r>
        <w:t>Hier werden Ergänzungen oder spezielle Anforderungen beschrieben.</w:t>
      </w:r>
    </w:p>
    <w:p w14:paraId="65FE8A98" w14:textId="5199AA0C" w:rsidR="00C2476D" w:rsidRDefault="00C2476D" w:rsidP="00607E4D">
      <w:pPr>
        <w:pStyle w:val="Listenabsatz"/>
        <w:numPr>
          <w:ilvl w:val="0"/>
          <w:numId w:val="9"/>
        </w:numPr>
        <w:spacing w:after="0"/>
      </w:pPr>
      <w:r>
        <w:t>z.B. außergewöhnliche Anforderungen an die Benutzerschnittstelle, wie Spracheingaben.</w:t>
      </w:r>
    </w:p>
    <w:p w14:paraId="280A99E0" w14:textId="39BDE012" w:rsidR="00B22442" w:rsidRPr="00B22442" w:rsidRDefault="00B22442" w:rsidP="00B22442">
      <w:r>
        <w:tab/>
      </w:r>
    </w:p>
    <w:p w14:paraId="65BECA39" w14:textId="67AB8CB0" w:rsidR="5379BEB1" w:rsidRDefault="5379BEB1" w:rsidP="5379BEB1"/>
    <w:p w14:paraId="36E1644B" w14:textId="4E1CDB02" w:rsidR="5379BEB1" w:rsidRDefault="5379BEB1" w:rsidP="5379BEB1"/>
    <w:p w14:paraId="58F7A079" w14:textId="381CE35D" w:rsidR="5379BEB1" w:rsidRDefault="5379BEB1" w:rsidP="5379BEB1"/>
    <w:p w14:paraId="19D8869A" w14:textId="3DACB4AE" w:rsidR="5379BEB1" w:rsidRDefault="5379BEB1" w:rsidP="5379BEB1"/>
    <w:p w14:paraId="74615277" w14:textId="3C289398" w:rsidR="5379BEB1" w:rsidRDefault="5379BEB1" w:rsidP="5379BEB1"/>
    <w:p w14:paraId="59FC5AA9" w14:textId="5F24BB25" w:rsidR="5379BEB1" w:rsidRDefault="5379BEB1" w:rsidP="5379BEB1">
      <w:r>
        <w:lastRenderedPageBreak/>
        <w:t>Beispiel:</w:t>
      </w:r>
    </w:p>
    <w:p w14:paraId="508EAE9C" w14:textId="59F58F86" w:rsidR="30EF63BF" w:rsidRDefault="30EF63BF" w:rsidP="30EF63BF">
      <w:r w:rsidRPr="30EF63BF">
        <w:rPr>
          <w:rFonts w:ascii="Calibri" w:eastAsia="Calibri" w:hAnsi="Calibri" w:cs="Calibri"/>
        </w:rPr>
        <w:t>Software für Pizza Express</w:t>
      </w:r>
    </w:p>
    <w:p w14:paraId="307FB676" w14:textId="339D4419" w:rsidR="30EF63BF" w:rsidRDefault="30EF63BF" w:rsidP="30EF63BF">
      <w:pPr>
        <w:pStyle w:val="Listenabsatz"/>
        <w:numPr>
          <w:ilvl w:val="0"/>
          <w:numId w:val="2"/>
        </w:numPr>
      </w:pPr>
      <w:r w:rsidRPr="30EF63BF">
        <w:rPr>
          <w:rFonts w:ascii="Calibri" w:eastAsia="Calibri" w:hAnsi="Calibri" w:cs="Calibri"/>
        </w:rPr>
        <w:t>1 Zielbestimmung</w:t>
      </w:r>
    </w:p>
    <w:p w14:paraId="3AB99146" w14:textId="4D54575A" w:rsidR="36B18503" w:rsidRDefault="36B18503" w:rsidP="36B18503">
      <w:pPr>
        <w:pStyle w:val="Listenabsatz"/>
        <w:numPr>
          <w:ilvl w:val="1"/>
          <w:numId w:val="2"/>
        </w:numPr>
      </w:pPr>
      <w:r w:rsidRPr="36B18503">
        <w:t>Die Zielplattform sind die Kassen und Computer der Firma.</w:t>
      </w:r>
      <w:r>
        <w:br/>
      </w:r>
      <w:r w:rsidRPr="36B18503">
        <w:t>Grundsätzlich wird es den reibungslosen, effizientesten und produktivsten Betrieb für Ihre Firma ermöglichen.</w:t>
      </w:r>
    </w:p>
    <w:p w14:paraId="7A1055CD" w14:textId="2886DFE6" w:rsidR="0922973A" w:rsidRDefault="0922973A" w:rsidP="0922973A">
      <w:pPr>
        <w:pStyle w:val="Listenabsatz"/>
        <w:numPr>
          <w:ilvl w:val="1"/>
          <w:numId w:val="2"/>
        </w:numPr>
      </w:pPr>
      <w:r>
        <w:t>Technik:</w:t>
      </w:r>
      <w:r>
        <w:br/>
      </w:r>
      <w:r w:rsidRPr="0922973A">
        <w:t>Die Software wird mit Java grafisch umgesetzt. Java ist zwar etwas aufwendiger als z.B. in C# mit Windows Forms, dafür ist sie aber Plattformunabhängig, was für unser Projekt ausschlaggebend ist.</w:t>
      </w:r>
    </w:p>
    <w:p w14:paraId="742E353E" w14:textId="3A527234" w:rsidR="30EF63BF" w:rsidRDefault="30EF63BF" w:rsidP="30EF63BF">
      <w:pPr>
        <w:pStyle w:val="Listenabsatz"/>
        <w:numPr>
          <w:ilvl w:val="0"/>
          <w:numId w:val="2"/>
        </w:numPr>
      </w:pPr>
      <w:r w:rsidRPr="30EF63BF">
        <w:rPr>
          <w:rFonts w:ascii="Calibri" w:eastAsia="Calibri" w:hAnsi="Calibri" w:cs="Calibri"/>
        </w:rPr>
        <w:t>2 Produkteinsatz</w:t>
      </w:r>
    </w:p>
    <w:p w14:paraId="103AB28F" w14:textId="0BC93F28" w:rsidR="0922973A" w:rsidRDefault="0922973A" w:rsidP="0922973A">
      <w:pPr>
        <w:pStyle w:val="Listenabsatz"/>
        <w:numPr>
          <w:ilvl w:val="1"/>
          <w:numId w:val="2"/>
        </w:numPr>
      </w:pPr>
      <w:r w:rsidRPr="0922973A">
        <w:t>Die Hauptfunktion der Software ist die gesamte Verwaltung des Geschäftsprozesses der „Pizza Paradise“.</w:t>
      </w:r>
    </w:p>
    <w:p w14:paraId="19BF7C16" w14:textId="0D7316D0" w:rsidR="5379BEB1" w:rsidRDefault="64516ADF" w:rsidP="64516ADF">
      <w:pPr>
        <w:pStyle w:val="Listenabsatz"/>
        <w:numPr>
          <w:ilvl w:val="0"/>
          <w:numId w:val="2"/>
        </w:numPr>
      </w:pPr>
      <w:r w:rsidRPr="64516ADF">
        <w:rPr>
          <w:rFonts w:ascii="Calibri" w:eastAsia="Calibri" w:hAnsi="Calibri" w:cs="Calibri"/>
        </w:rPr>
        <w:t>3 Produktübersicht</w:t>
      </w:r>
    </w:p>
    <w:p w14:paraId="2116DCF9" w14:textId="55BC82F3" w:rsidR="0922973A" w:rsidRDefault="0922973A" w:rsidP="0922973A">
      <w:pPr>
        <w:pStyle w:val="Listenabsatz"/>
        <w:numPr>
          <w:ilvl w:val="1"/>
          <w:numId w:val="2"/>
        </w:numPr>
      </w:pPr>
      <w:r w:rsidRPr="0922973A">
        <w:t>Umweltdiagramm:</w:t>
      </w:r>
      <w:r>
        <w:br/>
      </w:r>
      <w:r>
        <w:rPr>
          <w:noProof/>
        </w:rPr>
        <w:drawing>
          <wp:inline distT="0" distB="0" distL="0" distR="0" wp14:anchorId="02DD4C95" wp14:editId="69547793">
            <wp:extent cx="1485900" cy="1292507"/>
            <wp:effectExtent l="0" t="0" r="0" b="0"/>
            <wp:docPr id="1449298848" name="Grafik 144929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AEDE" w14:textId="4A835EAE" w:rsidR="2B922164" w:rsidRDefault="64516ADF" w:rsidP="64516ADF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t>4 Produktleistungen</w:t>
      </w:r>
    </w:p>
    <w:p w14:paraId="07299940" w14:textId="07AD4A13" w:rsidR="0922973A" w:rsidRDefault="0922973A" w:rsidP="0922973A">
      <w:pPr>
        <w:pStyle w:val="Listenabsatz"/>
        <w:numPr>
          <w:ilvl w:val="1"/>
          <w:numId w:val="1"/>
        </w:numPr>
      </w:pPr>
      <w:r w:rsidRPr="0922973A">
        <w:t xml:space="preserve">/LL10/ </w:t>
      </w:r>
      <w:r>
        <w:br/>
      </w:r>
      <w:r w:rsidRPr="0922973A">
        <w:t>Ausführungszeit: - Der Algorithmus läuft rund um die Uhr und sorgt für eine vollständige Automatisierung des Geschäftsprozesses.</w:t>
      </w:r>
    </w:p>
    <w:p w14:paraId="53CB9774" w14:textId="1A23B196" w:rsidR="64516ADF" w:rsidRDefault="64516ADF" w:rsidP="64516ADF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t>5 Produktfunktionen</w:t>
      </w:r>
    </w:p>
    <w:p w14:paraId="4ECC383A" w14:textId="21BECD45" w:rsidR="0922973A" w:rsidRDefault="0922973A" w:rsidP="0922973A">
      <w:pPr>
        <w:pStyle w:val="Listenabsatz"/>
        <w:numPr>
          <w:ilvl w:val="1"/>
          <w:numId w:val="1"/>
        </w:numPr>
      </w:pPr>
      <w:r w:rsidRPr="0922973A">
        <w:t xml:space="preserve">/LF20/ </w:t>
      </w:r>
      <w:r>
        <w:br/>
      </w:r>
      <w:r w:rsidRPr="0922973A">
        <w:t xml:space="preserve">Geschäftsprozess: Routenplaner </w:t>
      </w:r>
      <w:r>
        <w:br/>
      </w:r>
      <w:r w:rsidRPr="0922973A">
        <w:t xml:space="preserve">Prozessschnittstellen: </w:t>
      </w:r>
      <w:r>
        <w:br/>
      </w:r>
      <w:r w:rsidRPr="0922973A">
        <w:t>Akteur: Lieferant Beschreibung: Die Router Vom Zubereitungsort bis zum Ziel wird berechnet und über das Navi ausgegeben.</w:t>
      </w:r>
    </w:p>
    <w:p w14:paraId="49C5D36C" w14:textId="25C5740F" w:rsidR="64516ADF" w:rsidRDefault="64516ADF" w:rsidP="64516ADF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t>6 Produktdaten</w:t>
      </w:r>
    </w:p>
    <w:p w14:paraId="357010C8" w14:textId="1A1B44C7" w:rsidR="0922973A" w:rsidRDefault="0922973A" w:rsidP="0922973A">
      <w:pPr>
        <w:pStyle w:val="Listenabsatz"/>
        <w:numPr>
          <w:ilvl w:val="1"/>
          <w:numId w:val="1"/>
        </w:numPr>
      </w:pPr>
      <w:r w:rsidRPr="0922973A">
        <w:t xml:space="preserve">/LD10/ </w:t>
      </w:r>
      <w:r>
        <w:br/>
      </w:r>
      <w:r w:rsidRPr="0922973A">
        <w:t xml:space="preserve">Statistik Tabellensystem: </w:t>
      </w:r>
      <w:r>
        <w:br/>
      </w:r>
      <w:r w:rsidRPr="0922973A">
        <w:t>Alle Daten sind in einem relationalen Datenbanksystem gespeichert. (SQL)</w:t>
      </w:r>
    </w:p>
    <w:p w14:paraId="4DEDE014" w14:textId="63AC17B3" w:rsidR="64516ADF" w:rsidRDefault="64516ADF" w:rsidP="64516ADF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t>7 Qualitätsanforderung</w:t>
      </w:r>
    </w:p>
    <w:p w14:paraId="466E1566" w14:textId="7EA0C330" w:rsidR="00A34786" w:rsidRPr="00A34786" w:rsidRDefault="0922973A" w:rsidP="00A34786">
      <w:pPr>
        <w:pStyle w:val="Listenabsatz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94660F3" wp14:editId="77E8A33F">
            <wp:extent cx="4572000" cy="990600"/>
            <wp:effectExtent l="0" t="0" r="0" b="0"/>
            <wp:docPr id="835327842" name="Grafik 835327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36F6" w14:textId="5BFFFE7D" w:rsidR="00A34786" w:rsidRDefault="00A34786" w:rsidP="00A34786">
      <w:pPr>
        <w:ind w:left="708"/>
      </w:pPr>
    </w:p>
    <w:p w14:paraId="06D2E96A" w14:textId="77777777" w:rsidR="00FC060D" w:rsidRPr="00A34786" w:rsidRDefault="00FC060D" w:rsidP="00A34786">
      <w:pPr>
        <w:ind w:left="708"/>
      </w:pPr>
      <w:bookmarkStart w:id="0" w:name="_GoBack"/>
      <w:bookmarkEnd w:id="0"/>
    </w:p>
    <w:p w14:paraId="024AEA30" w14:textId="0837B30A" w:rsidR="64516ADF" w:rsidRDefault="64516ADF" w:rsidP="64516ADF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lastRenderedPageBreak/>
        <w:t>8 Grafische Oberfläche</w:t>
      </w:r>
    </w:p>
    <w:p w14:paraId="321C70D6" w14:textId="34A33611" w:rsidR="5379BEB1" w:rsidRDefault="64516ADF" w:rsidP="0922973A">
      <w:pPr>
        <w:pStyle w:val="Listenabsatz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04132F1" wp14:editId="3A35914A">
            <wp:extent cx="4572000" cy="4095750"/>
            <wp:effectExtent l="0" t="0" r="0" b="0"/>
            <wp:docPr id="1968124778" name="Grafik 1968124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AE9F" w14:textId="0AA2EAF3" w:rsidR="5379BEB1" w:rsidRDefault="64516ADF" w:rsidP="0922973A">
      <w:pPr>
        <w:pStyle w:val="Listenabsatz"/>
        <w:numPr>
          <w:ilvl w:val="0"/>
          <w:numId w:val="1"/>
        </w:numPr>
        <w:ind w:left="720"/>
      </w:pPr>
      <w:r w:rsidRPr="64516ADF">
        <w:rPr>
          <w:rFonts w:ascii="Calibri" w:eastAsia="Calibri" w:hAnsi="Calibri" w:cs="Calibri"/>
        </w:rPr>
        <w:t>9 Glossar</w:t>
      </w:r>
    </w:p>
    <w:p w14:paraId="17B9A5DA" w14:textId="2B053FF5" w:rsidR="0922973A" w:rsidRDefault="0922973A" w:rsidP="0922973A">
      <w:pPr>
        <w:pStyle w:val="Listenabsatz"/>
        <w:numPr>
          <w:ilvl w:val="1"/>
          <w:numId w:val="1"/>
        </w:numPr>
      </w:pPr>
      <w:r w:rsidRPr="0922973A">
        <w:t xml:space="preserve">Abkürzungen </w:t>
      </w:r>
      <w:r>
        <w:br/>
      </w:r>
      <w:r w:rsidRPr="0922973A">
        <w:t xml:space="preserve">LF – Jede Funktionsanforderung ist durch eine vorangesetzte Zahl mitvorangesetztem LF (Lastenheft Funktion) </w:t>
      </w:r>
      <w:r>
        <w:br/>
      </w:r>
      <w:r w:rsidRPr="0922973A">
        <w:t xml:space="preserve">LD – Jede Anforderung ist durch eine vorangesetzte Zahl mit vorangesetztem </w:t>
      </w:r>
      <w:proofErr w:type="gramStart"/>
      <w:r w:rsidRPr="0922973A">
        <w:t>LD(</w:t>
      </w:r>
      <w:proofErr w:type="gramEnd"/>
      <w:r w:rsidRPr="0922973A">
        <w:t xml:space="preserve">Lastenheft Daten) </w:t>
      </w:r>
      <w:r>
        <w:br/>
      </w:r>
      <w:r w:rsidRPr="0922973A">
        <w:t>LL – Jede Leistungsanforderung ist durch eine vorangesetzte Zahl mit vorangesetztem LL (Lastenheft Leistung)</w:t>
      </w:r>
    </w:p>
    <w:p w14:paraId="523306B6" w14:textId="2140DCAC" w:rsidR="5363D60B" w:rsidRDefault="0922973A" w:rsidP="5363D60B">
      <w:pPr>
        <w:pStyle w:val="Listenabsatz"/>
        <w:numPr>
          <w:ilvl w:val="1"/>
          <w:numId w:val="1"/>
        </w:numPr>
      </w:pPr>
      <w:r w:rsidRPr="0922973A">
        <w:t xml:space="preserve">Fachbegriffe </w:t>
      </w:r>
    </w:p>
    <w:p w14:paraId="0CE69CFC" w14:textId="1103D0D4" w:rsidR="5363D60B" w:rsidRDefault="0922973A" w:rsidP="5363D60B">
      <w:pPr>
        <w:pStyle w:val="Listenabsatz"/>
        <w:numPr>
          <w:ilvl w:val="1"/>
          <w:numId w:val="1"/>
        </w:numPr>
      </w:pPr>
      <w:r w:rsidRPr="0922973A">
        <w:t xml:space="preserve">Funktionalität – Jede Funktion wird getestet. Damit ist ein reibungsloser Ablauf garantiert. </w:t>
      </w:r>
    </w:p>
    <w:p w14:paraId="09278EC5" w14:textId="2914C22E" w:rsidR="5363D60B" w:rsidRDefault="0922973A" w:rsidP="5363D60B">
      <w:pPr>
        <w:pStyle w:val="Listenabsatz"/>
        <w:numPr>
          <w:ilvl w:val="1"/>
          <w:numId w:val="1"/>
        </w:numPr>
      </w:pPr>
      <w:r w:rsidRPr="0922973A">
        <w:t xml:space="preserve">Benutzbarkeit – Jeder Mitarbeiter kann die Software </w:t>
      </w:r>
      <w:proofErr w:type="gramStart"/>
      <w:r w:rsidRPr="0922973A">
        <w:t>benutzen .</w:t>
      </w:r>
      <w:proofErr w:type="gramEnd"/>
      <w:r w:rsidRPr="0922973A">
        <w:t xml:space="preserve"> – Voraussetzung: Hauptschulabschluss ist von jedem Mitarbeiter erfüllt. </w:t>
      </w:r>
    </w:p>
    <w:p w14:paraId="6065F077" w14:textId="054BD876" w:rsidR="5363D60B" w:rsidRDefault="0922973A" w:rsidP="5363D60B">
      <w:pPr>
        <w:pStyle w:val="Listenabsatz"/>
        <w:numPr>
          <w:ilvl w:val="1"/>
          <w:numId w:val="1"/>
        </w:numPr>
      </w:pPr>
      <w:r w:rsidRPr="0922973A">
        <w:t xml:space="preserve">Effizienz – Hier geht es um die effektivste mögliche Betriebsverbesserung. </w:t>
      </w:r>
    </w:p>
    <w:p w14:paraId="1CA88CC5" w14:textId="1931D5A4" w:rsidR="5363D60B" w:rsidRDefault="0922973A" w:rsidP="5363D60B">
      <w:pPr>
        <w:pStyle w:val="Listenabsatz"/>
        <w:numPr>
          <w:ilvl w:val="1"/>
          <w:numId w:val="1"/>
        </w:numPr>
      </w:pPr>
      <w:r w:rsidRPr="0922973A">
        <w:t>Änderbarkeit – Produkte, Zutaten sowie jede andere Komponente kann bearbeitet</w:t>
      </w:r>
      <w:proofErr w:type="gramStart"/>
      <w:r w:rsidRPr="0922973A">
        <w:t>, .</w:t>
      </w:r>
      <w:proofErr w:type="gramEnd"/>
      <w:r w:rsidRPr="0922973A">
        <w:t xml:space="preserve"> hinzugefügt, gelöscht, gespeichert und geladen werden. </w:t>
      </w:r>
    </w:p>
    <w:p w14:paraId="10538C0F" w14:textId="5420A5C3" w:rsidR="5379BEB1" w:rsidRDefault="0922973A" w:rsidP="0922973A">
      <w:pPr>
        <w:pStyle w:val="Listenabsatz"/>
        <w:numPr>
          <w:ilvl w:val="1"/>
          <w:numId w:val="1"/>
        </w:numPr>
      </w:pPr>
      <w:r w:rsidRPr="0922973A">
        <w:t xml:space="preserve">Übertragbarkeit – Die Software ist Plattformunabhängig. Somit </w:t>
      </w:r>
      <w:proofErr w:type="gramStart"/>
      <w:r w:rsidRPr="0922973A">
        <w:t>werden .</w:t>
      </w:r>
      <w:proofErr w:type="gramEnd"/>
      <w:r w:rsidRPr="0922973A">
        <w:t xml:space="preserve"> Übertragungsoptionen nicht gebraucht.</w:t>
      </w:r>
    </w:p>
    <w:sectPr w:rsidR="5379BE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014EE"/>
    <w:multiLevelType w:val="hybridMultilevel"/>
    <w:tmpl w:val="593A7EC6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43903863"/>
    <w:multiLevelType w:val="hybridMultilevel"/>
    <w:tmpl w:val="CA8A929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05D554D"/>
    <w:multiLevelType w:val="hybridMultilevel"/>
    <w:tmpl w:val="6A36F7CE"/>
    <w:lvl w:ilvl="0" w:tplc="62CEF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6C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AF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226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4B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44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A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FE7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27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34C9A"/>
    <w:multiLevelType w:val="hybridMultilevel"/>
    <w:tmpl w:val="2844437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BD717EF"/>
    <w:multiLevelType w:val="hybridMultilevel"/>
    <w:tmpl w:val="4606DF4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69ED7551"/>
    <w:multiLevelType w:val="hybridMultilevel"/>
    <w:tmpl w:val="CEA62D0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6E864B3D"/>
    <w:multiLevelType w:val="hybridMultilevel"/>
    <w:tmpl w:val="4B7E799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B9421E5"/>
    <w:multiLevelType w:val="hybridMultilevel"/>
    <w:tmpl w:val="542222B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FD2028A"/>
    <w:multiLevelType w:val="hybridMultilevel"/>
    <w:tmpl w:val="880EE1C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0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D35E3"/>
    <w:rsid w:val="000073E5"/>
    <w:rsid w:val="00012ACC"/>
    <w:rsid w:val="00024A03"/>
    <w:rsid w:val="00025AE2"/>
    <w:rsid w:val="00040A99"/>
    <w:rsid w:val="00044DBC"/>
    <w:rsid w:val="00120EE6"/>
    <w:rsid w:val="00160FE7"/>
    <w:rsid w:val="00287600"/>
    <w:rsid w:val="002B29F6"/>
    <w:rsid w:val="003E0D3B"/>
    <w:rsid w:val="00402930"/>
    <w:rsid w:val="00462798"/>
    <w:rsid w:val="00494DEF"/>
    <w:rsid w:val="004B4486"/>
    <w:rsid w:val="004D281A"/>
    <w:rsid w:val="004E4930"/>
    <w:rsid w:val="005D60D9"/>
    <w:rsid w:val="005E1503"/>
    <w:rsid w:val="006019E2"/>
    <w:rsid w:val="00607E4D"/>
    <w:rsid w:val="00630CF2"/>
    <w:rsid w:val="00684428"/>
    <w:rsid w:val="00697DCA"/>
    <w:rsid w:val="006B095C"/>
    <w:rsid w:val="00777E43"/>
    <w:rsid w:val="007A610A"/>
    <w:rsid w:val="007A7D07"/>
    <w:rsid w:val="007B2DE0"/>
    <w:rsid w:val="00817E17"/>
    <w:rsid w:val="00856C75"/>
    <w:rsid w:val="008A4EDE"/>
    <w:rsid w:val="00955047"/>
    <w:rsid w:val="00982FE5"/>
    <w:rsid w:val="00A009B3"/>
    <w:rsid w:val="00A34786"/>
    <w:rsid w:val="00A34A6E"/>
    <w:rsid w:val="00A3683A"/>
    <w:rsid w:val="00A37969"/>
    <w:rsid w:val="00AA5828"/>
    <w:rsid w:val="00AA7F54"/>
    <w:rsid w:val="00AB5DDC"/>
    <w:rsid w:val="00AF2DDD"/>
    <w:rsid w:val="00B22442"/>
    <w:rsid w:val="00B51E24"/>
    <w:rsid w:val="00C003C7"/>
    <w:rsid w:val="00C2476D"/>
    <w:rsid w:val="00C77773"/>
    <w:rsid w:val="00D26988"/>
    <w:rsid w:val="00D77F65"/>
    <w:rsid w:val="00E927AD"/>
    <w:rsid w:val="00ED7CEC"/>
    <w:rsid w:val="00F20E4A"/>
    <w:rsid w:val="00F34CDB"/>
    <w:rsid w:val="00FB2441"/>
    <w:rsid w:val="00FC060D"/>
    <w:rsid w:val="0922973A"/>
    <w:rsid w:val="2B922164"/>
    <w:rsid w:val="30EF63BF"/>
    <w:rsid w:val="36B18503"/>
    <w:rsid w:val="43BA8C02"/>
    <w:rsid w:val="5363D60B"/>
    <w:rsid w:val="5379BEB1"/>
    <w:rsid w:val="618A96D1"/>
    <w:rsid w:val="642D35E3"/>
    <w:rsid w:val="6451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35E3"/>
  <w15:chartTrackingRefBased/>
  <w15:docId w15:val="{EE0B4966-985A-4020-AA92-151C3B73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27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20E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4C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024A03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62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120EE6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20E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4C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c0a060-047b-480b-8dbf-b3f13c3f9c3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C02192915D7A459A96DF817ACF74C8" ma:contentTypeVersion="4" ma:contentTypeDescription="Ein neues Dokument erstellen." ma:contentTypeScope="" ma:versionID="2062c59a13dfa6189f75975448d4cff9">
  <xsd:schema xmlns:xsd="http://www.w3.org/2001/XMLSchema" xmlns:xs="http://www.w3.org/2001/XMLSchema" xmlns:p="http://schemas.microsoft.com/office/2006/metadata/properties" xmlns:ns2="4fc0a060-047b-480b-8dbf-b3f13c3f9c3d" targetNamespace="http://schemas.microsoft.com/office/2006/metadata/properties" ma:root="true" ma:fieldsID="fc96935f1f259055f42763023b904cfa" ns2:_="">
    <xsd:import namespace="4fc0a060-047b-480b-8dbf-b3f13c3f9c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0a060-047b-480b-8dbf-b3f13c3f9c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966A1D-C215-47E2-A3DE-84562B7B38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06063-5029-4B6C-A9A5-3797F8354F20}">
  <ds:schemaRefs>
    <ds:schemaRef ds:uri="http://purl.org/dc/dcmitype/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5EF7006-875C-4635-B261-E6A9CCBC4CB5}"/>
</file>

<file path=docProps/app.xml><?xml version="1.0" encoding="utf-8"?>
<Properties xmlns="http://schemas.openxmlformats.org/officeDocument/2006/extended-properties" xmlns:vt="http://schemas.openxmlformats.org/officeDocument/2006/docPropsVTypes">
  <Template>E9EC920C.dotm</Template>
  <TotalTime>0</TotalTime>
  <Pages>3</Pages>
  <Words>468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Franken / BBM2H18R</dc:creator>
  <cp:keywords/>
  <dc:description/>
  <cp:lastModifiedBy>Marcel Hirschle / BBM2H18A</cp:lastModifiedBy>
  <cp:revision>29</cp:revision>
  <dcterms:created xsi:type="dcterms:W3CDTF">2019-11-29T10:59:00Z</dcterms:created>
  <dcterms:modified xsi:type="dcterms:W3CDTF">2019-11-29T11:40:00Z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0x0101008AC02192915D7A459A96DF817ACF74C8</vt:lpwstr>
  </property>
</Properties>
</file>